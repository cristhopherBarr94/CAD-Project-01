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CAAF699" w14:textId="77777777" w:rsidTr="00A43A5B">
        <w:trPr>
          <w:cantSplit/>
          <w:trHeight w:val="4488"/>
        </w:trPr>
        <w:tc>
          <w:tcPr>
            <w:tcW w:w="6285" w:type="dxa"/>
          </w:tcPr>
          <w:p w14:paraId="499EB0FD" w14:textId="7EF3C70A" w:rsidR="00F448BC" w:rsidRDefault="00F02B77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27CF67" wp14:editId="79FC7E25">
                  <wp:extent cx="3853815" cy="2021205"/>
                  <wp:effectExtent l="0" t="0" r="0" b="0"/>
                  <wp:docPr id="220597520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9752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aconcuadrcul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3FE7E391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7F8B3E6" w14:textId="55880F45" w:rsidR="00B77317" w:rsidRPr="00CD1539" w:rsidRDefault="00F02B7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Simulación de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ICO20013</w:t>
                  </w:r>
                </w:p>
                <w:p w14:paraId="4B1A5E2A" w14:textId="77777777" w:rsidR="00B77317" w:rsidRPr="00CD1539" w:rsidRDefault="00B77317" w:rsidP="00E217C8">
                  <w:pPr>
                    <w:rPr>
                      <w:rStyle w:val="Textoennegrita"/>
                      <w:sz w:val="20"/>
                      <w:szCs w:val="20"/>
                    </w:rPr>
                  </w:pPr>
                </w:p>
                <w:p w14:paraId="4D9B4268" w14:textId="184EA503" w:rsidR="00B77317" w:rsidRPr="00CD1539" w:rsidRDefault="00F02B77" w:rsidP="009C008A">
                  <w:pPr>
                    <w:rPr>
                      <w:rStyle w:val="Textoennegrita"/>
                      <w:sz w:val="20"/>
                      <w:szCs w:val="20"/>
                    </w:rPr>
                  </w:pPr>
                  <w:r>
                    <w:rPr>
                      <w:rStyle w:val="Textoennegrita"/>
                      <w:sz w:val="20"/>
                      <w:szCs w:val="20"/>
                    </w:rPr>
                    <w:t>Fecha</w:t>
                  </w:r>
                  <w:r w:rsidR="00B77317" w:rsidRPr="00CD1539">
                    <w:rPr>
                      <w:rStyle w:val="Textoennegrita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jueves, 17 de agosto de 2023</w:t>
                  </w:r>
                  <w:r w:rsidR="00B77317" w:rsidRPr="00CD1539">
                    <w:rPr>
                      <w:rStyle w:val="Textoennegrita"/>
                      <w:sz w:val="20"/>
                      <w:szCs w:val="20"/>
                    </w:rPr>
                    <w:br/>
                  </w:r>
                  <w:r>
                    <w:rPr>
                      <w:rStyle w:val="Textoennegrita"/>
                      <w:sz w:val="20"/>
                      <w:szCs w:val="20"/>
                    </w:rPr>
                    <w:t>Diseñador</w:t>
                  </w:r>
                  <w:r w:rsidR="00B77317" w:rsidRPr="00CD1539">
                    <w:rPr>
                      <w:rStyle w:val="Textoennegrita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Cristhopher Barreto</w:t>
                  </w:r>
                </w:p>
                <w:p w14:paraId="584F5EC1" w14:textId="67DDF981" w:rsidR="00B77317" w:rsidRPr="00CD1539" w:rsidRDefault="00F02B77" w:rsidP="009C008A">
                  <w:pPr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rStyle w:val="Textoennegrita"/>
                      <w:sz w:val="20"/>
                      <w:szCs w:val="20"/>
                    </w:rPr>
                    <w:t>Nombre de estudio</w:t>
                  </w:r>
                  <w:r w:rsidR="00B77317" w:rsidRPr="00CD1539">
                    <w:rPr>
                      <w:rStyle w:val="Textoennegrita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Análisis estático 1</w:t>
                  </w:r>
                </w:p>
                <w:p w14:paraId="77F2FD2F" w14:textId="4B724F13" w:rsidR="00B77317" w:rsidRPr="006A441F" w:rsidRDefault="00F02B77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Textoennegrita"/>
                      <w:sz w:val="20"/>
                      <w:szCs w:val="20"/>
                    </w:rPr>
                    <w:t>Tipo de análisis</w:t>
                  </w:r>
                  <w:r w:rsidR="00B77317" w:rsidRPr="00CD1539">
                    <w:rPr>
                      <w:rStyle w:val="Textoennegrita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Textoennegrita"/>
                      <w:b w:val="0"/>
                    </w:rPr>
                    <w:t xml:space="preserve"> </w:t>
                  </w: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Análisis estático</w:t>
                  </w:r>
                </w:p>
              </w:tc>
            </w:tr>
            <w:tr w:rsidR="00B77317" w14:paraId="17979BC6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E12164E" w14:textId="58E2BE99" w:rsidR="00B77317" w:rsidRDefault="00F02B77" w:rsidP="00E3408D">
                      <w:pPr>
                        <w:pStyle w:val="TtuloTDC"/>
                      </w:pPr>
                      <w:r>
                        <w:t>Tabla de contenidos</w:t>
                      </w:r>
                    </w:p>
                    <w:p w14:paraId="5F799128" w14:textId="4E1D4778" w:rsidR="00F02B77" w:rsidRDefault="001041F1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3200107" w:history="1">
                        <w:r w:rsidR="00F02B77" w:rsidRPr="00285905">
                          <w:rPr>
                            <w:rStyle w:val="Hipervnculo"/>
                            <w:noProof/>
                          </w:rPr>
                          <w:t>Descripción</w:t>
                        </w:r>
                        <w:r w:rsidR="00F02B77">
                          <w:rPr>
                            <w:noProof/>
                            <w:webHidden/>
                          </w:rPr>
                          <w:tab/>
                        </w:r>
                        <w:r w:rsidR="00F02B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02B77">
                          <w:rPr>
                            <w:noProof/>
                            <w:webHidden/>
                          </w:rPr>
                          <w:instrText xml:space="preserve"> PAGEREF _Toc143200107 \h </w:instrText>
                        </w:r>
                        <w:r w:rsidR="00F02B77">
                          <w:rPr>
                            <w:noProof/>
                            <w:webHidden/>
                          </w:rPr>
                        </w:r>
                        <w:r w:rsidR="00F02B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F02B77">
                          <w:rPr>
                            <w:noProof/>
                            <w:webHidden/>
                          </w:rPr>
                          <w:t>1</w:t>
                        </w:r>
                        <w:r w:rsidR="00F02B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C28D29" w14:textId="6FCA57A1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08" w:history="1">
                        <w:r w:rsidRPr="00285905">
                          <w:rPr>
                            <w:rStyle w:val="Hipervnculo"/>
                            <w:noProof/>
                          </w:rPr>
                          <w:t>Suposiciones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AE51BC" w14:textId="3CE685B6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09" w:history="1">
                        <w:r w:rsidRPr="00285905">
                          <w:rPr>
                            <w:rStyle w:val="Hipervnculo"/>
                            <w:noProof/>
                          </w:rPr>
                          <w:t>Información de modelo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826C17" w14:textId="43FD1736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0" w:history="1">
                        <w:r w:rsidRPr="00285905">
                          <w:rPr>
                            <w:rStyle w:val="Hipervnculo"/>
                            <w:noProof/>
                          </w:rPr>
                          <w:t>Propiedades de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79A38B" w14:textId="7393ED8A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1" w:history="1">
                        <w:r w:rsidRPr="00285905">
                          <w:rPr>
                            <w:rStyle w:val="Hipervnculo"/>
                            <w:noProof/>
                          </w:rPr>
                          <w:t>Unidades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83E8A1" w14:textId="46189733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2" w:history="1">
                        <w:r w:rsidRPr="00285905">
                          <w:rPr>
                            <w:rStyle w:val="Hipervnculo"/>
                            <w:noProof/>
                          </w:rPr>
                          <w:t>Propiedades de material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806039" w14:textId="4C25A256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3" w:history="1">
                        <w:r w:rsidRPr="00285905">
                          <w:rPr>
                            <w:rStyle w:val="Hipervnculo"/>
                            <w:noProof/>
                          </w:rPr>
                          <w:t>Cargas y sujeciones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6F84E97" w14:textId="51B72797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4" w:history="1">
                        <w:r w:rsidRPr="00285905">
                          <w:rPr>
                            <w:rStyle w:val="Hipervnculo"/>
                            <w:noProof/>
                          </w:rPr>
                          <w:t>Definiciones de conector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EEBAF33" w14:textId="0FB7E5E8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5" w:history="1">
                        <w:r w:rsidRPr="00285905">
                          <w:rPr>
                            <w:rStyle w:val="Hipervnculo"/>
                            <w:noProof/>
                          </w:rPr>
                          <w:t>Información de contacto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2AD2825" w14:textId="60181070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6" w:history="1">
                        <w:r w:rsidRPr="00285905">
                          <w:rPr>
                            <w:rStyle w:val="Hipervnculo"/>
                            <w:noProof/>
                          </w:rPr>
                          <w:t>Información de malla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E9ED82" w14:textId="5AE83136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7" w:history="1">
                        <w:r w:rsidRPr="00285905">
                          <w:rPr>
                            <w:rStyle w:val="Hipervnculo"/>
                            <w:noProof/>
                          </w:rPr>
                          <w:t>Detalles del sensor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495471" w14:textId="2928DB04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8" w:history="1">
                        <w:r w:rsidRPr="00285905">
                          <w:rPr>
                            <w:rStyle w:val="Hipervnculo"/>
                            <w:noProof/>
                          </w:rPr>
                          <w:t>Fuerzas resultantes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394013" w14:textId="59263B21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19" w:history="1">
                        <w:r w:rsidRPr="00285905">
                          <w:rPr>
                            <w:rStyle w:val="Hipervnculo"/>
                            <w:noProof/>
                          </w:rPr>
                          <w:t>Vigas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_Toc143200119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5C0E9E" w14:textId="2C464028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20" w:history="1">
                        <w:r w:rsidRPr="00285905">
                          <w:rPr>
                            <w:rStyle w:val="Hipervnculo"/>
                            <w:noProof/>
                          </w:rPr>
                          <w:t>Resultados del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_Toc143200120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A984A9" w14:textId="7BDEAF8E" w:rsidR="00F02B77" w:rsidRDefault="00F02B77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419" w:eastAsia="es-419"/>
                          <w14:ligatures w14:val="standardContextual"/>
                        </w:rPr>
                      </w:pPr>
                      <w:hyperlink w:anchor="_Toc143200121" w:history="1">
                        <w:r w:rsidRPr="00285905">
                          <w:rPr>
                            <w:rStyle w:val="Hipervnculo"/>
                            <w:noProof/>
                          </w:rPr>
                          <w:t>Conclusión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_Toc143200121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EE8600" w14:textId="63532940" w:rsidR="00B77317" w:rsidRPr="00EF5B54" w:rsidRDefault="001041F1" w:rsidP="00E3408D">
                      <w:pPr>
                        <w:pStyle w:val="TD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E3FB261" w14:textId="77777777" w:rsidR="00F448BC" w:rsidRDefault="00F448BC" w:rsidP="00A5373F"/>
        </w:tc>
      </w:tr>
      <w:tr w:rsidR="00F448BC" w14:paraId="6240A553" w14:textId="77777777" w:rsidTr="00BE081A">
        <w:trPr>
          <w:cantSplit/>
          <w:trHeight w:val="3924"/>
        </w:trPr>
        <w:tc>
          <w:tcPr>
            <w:tcW w:w="6285" w:type="dxa"/>
          </w:tcPr>
          <w:p w14:paraId="25C330BD" w14:textId="37EB05CE" w:rsidR="00C27B5D" w:rsidRDefault="00F02B77" w:rsidP="00C27B5D">
            <w:pPr>
              <w:pStyle w:val="Ttulo1"/>
            </w:pPr>
            <w:bookmarkStart w:id="0" w:name="_Toc143200107"/>
            <w:r>
              <w:t>Descripción</w:t>
            </w:r>
            <w:bookmarkEnd w:id="0"/>
          </w:p>
          <w:p w14:paraId="4C317E61" w14:textId="1BD2CC0F" w:rsidR="00F448BC" w:rsidRPr="00E65D6E" w:rsidRDefault="00F02B77" w:rsidP="00FF408C">
            <w:r>
              <w:t>No hay datos</w:t>
            </w:r>
          </w:p>
        </w:tc>
        <w:tc>
          <w:tcPr>
            <w:tcW w:w="4713" w:type="dxa"/>
            <w:vMerge/>
          </w:tcPr>
          <w:p w14:paraId="21CA202A" w14:textId="77777777" w:rsidR="00F448BC" w:rsidRPr="00A33AA4" w:rsidRDefault="00F448BC" w:rsidP="00840CC7">
            <w:pPr>
              <w:pStyle w:val="TDC3"/>
            </w:pPr>
          </w:p>
        </w:tc>
      </w:tr>
    </w:tbl>
    <w:p w14:paraId="65135896" w14:textId="77777777" w:rsidR="00F25CD7" w:rsidRDefault="00F25CD7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20E608C" w14:textId="77777777" w:rsidTr="00DD03CF">
        <w:tc>
          <w:tcPr>
            <w:tcW w:w="11016" w:type="dxa"/>
          </w:tcPr>
          <w:p w14:paraId="323A60DD" w14:textId="551B6698" w:rsidR="00343025" w:rsidRDefault="00F02B77" w:rsidP="00343025">
            <w:pPr>
              <w:pStyle w:val="Ttulo1"/>
            </w:pPr>
            <w:bookmarkStart w:id="1" w:name="_Toc243733140"/>
            <w:bookmarkStart w:id="2" w:name="_Toc245020107"/>
            <w:bookmarkStart w:id="3" w:name="_Toc245020139"/>
            <w:bookmarkStart w:id="4" w:name="_Toc143200108"/>
            <w:r>
              <w:lastRenderedPageBreak/>
              <w:t>Suposiciones</w:t>
            </w:r>
            <w:bookmarkEnd w:id="4"/>
          </w:p>
          <w:p w14:paraId="5D2BBD6A" w14:textId="0A364C2A" w:rsidR="00A96F2C" w:rsidRDefault="00A96F2C" w:rsidP="00A96F2C"/>
        </w:tc>
      </w:tr>
    </w:tbl>
    <w:p w14:paraId="2C9AE148" w14:textId="77777777" w:rsidR="00343025" w:rsidRDefault="00343025" w:rsidP="00B77317">
      <w:pPr>
        <w:pStyle w:val="Ttulo1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EBABD91" w14:textId="77777777" w:rsidTr="00ED5A01">
        <w:tc>
          <w:tcPr>
            <w:tcW w:w="11016" w:type="dxa"/>
          </w:tcPr>
          <w:p w14:paraId="4CC15BE6" w14:textId="0FE30298" w:rsidR="00FF408C" w:rsidRDefault="00F02B77" w:rsidP="00FF408C">
            <w:pPr>
              <w:pStyle w:val="Ttulo1"/>
            </w:pPr>
            <w:bookmarkStart w:id="5" w:name="_Toc143200109"/>
            <w:r>
              <w:t>Información de modelo</w:t>
            </w:r>
            <w:bookmarkEnd w:id="5"/>
          </w:p>
          <w:p w14:paraId="30EF711B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07F868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aconcuadrcul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FA30ACA" w14:textId="77777777" w:rsidTr="00077EA0">
                    <w:tc>
                      <w:tcPr>
                        <w:tcW w:w="8640" w:type="dxa"/>
                      </w:tcPr>
                      <w:p w14:paraId="6CD2D785" w14:textId="6745B997" w:rsidR="00077EA0" w:rsidRDefault="00F02B77" w:rsidP="00077EA0">
                        <w:pPr>
                          <w:jc w:val="center"/>
                          <w:rPr>
                            <w:rStyle w:val="Textoennegrita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78EDB53C" wp14:editId="65CF9E52">
                              <wp:extent cx="5349240" cy="2805430"/>
                              <wp:effectExtent l="0" t="0" r="3810" b="0"/>
                              <wp:docPr id="998854447" name="Imagen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8854447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054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CE1E2CA" w14:textId="38CD309D" w:rsidR="00C16188" w:rsidRDefault="00F02B77" w:rsidP="00C16188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Nombre del modelo</w:t>
                  </w:r>
                  <w:r w:rsidR="00C16188" w:rsidRPr="00C16188"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ICO20013</w:t>
                  </w:r>
                </w:p>
                <w:p w14:paraId="60C63F84" w14:textId="5B6C8565" w:rsidR="00C16188" w:rsidRDefault="00F02B77" w:rsidP="00C16188">
                  <w:pPr>
                    <w:jc w:val="center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Configuración actual</w:t>
                  </w:r>
                  <w:r w:rsidR="00C16188" w:rsidRPr="00C16188"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Predeterminado</w:t>
                  </w:r>
                </w:p>
              </w:tc>
            </w:tr>
            <w:tr w:rsidR="00C16188" w14:paraId="01C632C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584E72" w14:textId="3C94F207" w:rsidR="00C16188" w:rsidRPr="0044448A" w:rsidRDefault="00F02B7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Textoennegrita"/>
                      <w:b/>
                      <w:noProof/>
                      <w:sz w:val="24"/>
                      <w:szCs w:val="24"/>
                    </w:rPr>
                    <w:t>Sólidos</w:t>
                  </w:r>
                </w:p>
              </w:tc>
            </w:tr>
            <w:tr w:rsidR="00C16188" w14:paraId="13BA3CBA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95A03B" w14:textId="148095EF" w:rsidR="00C16188" w:rsidRDefault="00F02B77" w:rsidP="0044448A">
                  <w:pPr>
                    <w:jc w:val="center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Nombre de documento y referencia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30BEEB" w14:textId="60719637" w:rsidR="00C16188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Tratado como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1912CA" w14:textId="11D06F1A" w:rsidR="00C16188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Propiedades volumétricas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F2ABEB" w14:textId="18D43DB8" w:rsidR="00C16188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Ruta al documento/Fecha de modificación</w:t>
                  </w:r>
                </w:p>
              </w:tc>
            </w:tr>
            <w:tr w:rsidR="00C16188" w14:paraId="3EC4F75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B863B0" w14:textId="0F7C64A3" w:rsidR="00C16188" w:rsidRDefault="00F02B77" w:rsidP="0044448A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Redondeo4</w:t>
                  </w:r>
                </w:p>
                <w:p w14:paraId="3ED55903" w14:textId="7A9C5BEF" w:rsidR="004B3022" w:rsidRPr="0044448A" w:rsidRDefault="00F02B77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7FCB3C" wp14:editId="6461586A">
                        <wp:extent cx="1562735" cy="819785"/>
                        <wp:effectExtent l="0" t="0" r="0" b="0"/>
                        <wp:docPr id="842976780" name="Imagen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2976780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9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C4AE85" w14:textId="141C24E6" w:rsidR="00C16188" w:rsidRPr="0044448A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A9BDBE" w14:textId="77777777" w:rsidR="00F02B77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Masa:1,34228 kg</w:t>
                  </w:r>
                </w:p>
                <w:p w14:paraId="007072E1" w14:textId="77777777" w:rsidR="00F02B77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Volumen:0,000497139 m^3</w:t>
                  </w:r>
                </w:p>
                <w:p w14:paraId="46958FB1" w14:textId="77777777" w:rsidR="00F02B77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Densidad:2.700 kg/m^3</w:t>
                  </w:r>
                </w:p>
                <w:p w14:paraId="5807D918" w14:textId="77777777" w:rsidR="00F02B77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Peso:13,1543 N</w:t>
                  </w:r>
                </w:p>
                <w:p w14:paraId="2967E368" w14:textId="72B655D6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4CC827" w14:textId="77777777" w:rsidR="00F02B77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E:\ESTUDIO\Proyectos CAD\ICO20013.SLDPRT</w:t>
                  </w:r>
                </w:p>
                <w:p w14:paraId="118BE460" w14:textId="50A7665F" w:rsidR="00C16188" w:rsidRPr="0044448A" w:rsidRDefault="00F02B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Aug 17 21:00:49 2023</w:t>
                  </w:r>
                </w:p>
              </w:tc>
            </w:tr>
          </w:tbl>
          <w:p w14:paraId="73C7B013" w14:textId="0F993F19" w:rsidR="00FF408C" w:rsidRDefault="00FF408C" w:rsidP="00A96F2C"/>
        </w:tc>
      </w:tr>
    </w:tbl>
    <w:p w14:paraId="6D073678" w14:textId="77777777" w:rsidR="00FF408C" w:rsidRDefault="00FF408C" w:rsidP="00FF408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6524D56D" w14:textId="77777777" w:rsidTr="005E294F">
        <w:tc>
          <w:tcPr>
            <w:tcW w:w="11016" w:type="dxa"/>
          </w:tcPr>
          <w:p w14:paraId="48C18EC8" w14:textId="47ABC04A" w:rsidR="00B35001" w:rsidRPr="00B35001" w:rsidRDefault="00F02B77" w:rsidP="00B35001">
            <w:pPr>
              <w:pStyle w:val="Ttulo1"/>
            </w:pPr>
            <w:bookmarkStart w:id="6" w:name="_Toc143200110"/>
            <w:r>
              <w:lastRenderedPageBreak/>
              <w:t>Propiedades de estudio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5"/>
              <w:gridCol w:w="5379"/>
            </w:tblGrid>
            <w:tr w:rsidR="00B35001" w14:paraId="706E8EC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8F6BCB" w14:textId="53D7F215" w:rsidR="00B35001" w:rsidRDefault="00F02B77" w:rsidP="005E294F">
                  <w:r>
                    <w:t>Nombre de estudio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71C1E" w14:textId="23ED8501" w:rsidR="00B35001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Análisis estático 1</w:t>
                  </w:r>
                </w:p>
              </w:tc>
            </w:tr>
            <w:tr w:rsidR="00F02B77" w14:paraId="74100B0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B6A4D0" w14:textId="2683C756" w:rsidR="00F02B77" w:rsidRDefault="00F02B77" w:rsidP="005E294F">
                  <w:r>
                    <w:t>Tipo de análisis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DDB25B" w14:textId="28830649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Análisis estático</w:t>
                  </w:r>
                </w:p>
              </w:tc>
            </w:tr>
            <w:tr w:rsidR="00F02B77" w14:paraId="224996B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344725" w14:textId="7C26DE96" w:rsidR="00F02B77" w:rsidRDefault="00F02B77" w:rsidP="005E294F">
                  <w:r>
                    <w:t>Tipo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9A29FC" w14:textId="7A361BF9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Malla sólida</w:t>
                  </w:r>
                </w:p>
              </w:tc>
            </w:tr>
            <w:tr w:rsidR="00F02B77" w14:paraId="5E9E8AB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B8122B" w14:textId="033C1AEC" w:rsidR="00F02B77" w:rsidRDefault="00F02B77" w:rsidP="005E294F">
                  <w:r>
                    <w:t xml:space="preserve">Efecto térmico: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9E07D1" w14:textId="33E1890E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Activar</w:t>
                  </w:r>
                </w:p>
              </w:tc>
            </w:tr>
            <w:tr w:rsidR="00F02B77" w14:paraId="466B7AB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4BE3EB" w14:textId="24502B42" w:rsidR="00F02B77" w:rsidRDefault="00F02B77" w:rsidP="005E294F">
                  <w:r>
                    <w:t>Opción térmica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7382BE" w14:textId="329835DB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Incluir cargas térmicas</w:t>
                  </w:r>
                </w:p>
              </w:tc>
            </w:tr>
            <w:tr w:rsidR="00F02B77" w14:paraId="2FE9773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EA6A3E" w14:textId="2A8F7836" w:rsidR="00F02B77" w:rsidRDefault="00F02B77" w:rsidP="005E294F">
                  <w:r>
                    <w:t>Temperatura a tensión cero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FAB473" w14:textId="5D03736D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02B77" w14:paraId="0FA94B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6D3745" w14:textId="6CCED742" w:rsidR="00F02B77" w:rsidRDefault="00F02B77" w:rsidP="005E294F">
                  <w:r>
                    <w:t>Incluir los efectos de la presión de fluidos desde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EE43BC" w14:textId="5624F79C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652F43C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9D56CC" w14:textId="614809F3" w:rsidR="00F02B77" w:rsidRDefault="00F02B77" w:rsidP="005E294F">
                  <w:r>
                    <w:t>Tipo de solver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17CD65" w14:textId="23B29542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F02B77" w14:paraId="277144A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CE1A0A" w14:textId="3F626533" w:rsidR="00F02B77" w:rsidRDefault="00F02B77" w:rsidP="005E294F">
                  <w:r>
                    <w:t xml:space="preserve">Efecto de rigidización por tensión (Inplane):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C99BF7" w14:textId="3CD11C69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4CA1B7B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535523" w14:textId="73112158" w:rsidR="00F02B77" w:rsidRDefault="00F02B77" w:rsidP="005E294F">
                  <w:r>
                    <w:t xml:space="preserve">Muelle blando: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F5F415" w14:textId="73392C92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1B6090F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C045AC" w14:textId="62A59AC8" w:rsidR="00F02B77" w:rsidRDefault="00F02B77" w:rsidP="005E294F">
                  <w:r>
                    <w:t xml:space="preserve">Desahogo inercial: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3DC2A2" w14:textId="062FE910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6A6A16C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C52D1A" w14:textId="02FA043B" w:rsidR="00F02B77" w:rsidRDefault="00F02B77" w:rsidP="005E294F">
                  <w:r>
                    <w:t>Opciones de unión rígida incompatibles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603F53" w14:textId="4C80F6AB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Automático</w:t>
                  </w:r>
                </w:p>
              </w:tc>
            </w:tr>
            <w:tr w:rsidR="00F02B77" w14:paraId="2FEF5D2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8B4025" w14:textId="0CD45C2F" w:rsidR="00F02B77" w:rsidRDefault="00F02B77" w:rsidP="005E294F">
                  <w:r>
                    <w:t>Gran desplazamiento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289BD8" w14:textId="49E13C75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6E5E5C5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718D0" w14:textId="3508E4AC" w:rsidR="00F02B77" w:rsidRDefault="00F02B77" w:rsidP="005E294F">
                  <w:r>
                    <w:t>Calcular fuerzas de cuerpo libre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8FD801" w14:textId="31397287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Activar</w:t>
                  </w:r>
                </w:p>
              </w:tc>
            </w:tr>
            <w:tr w:rsidR="00F02B77" w14:paraId="7ACD54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6ED45B" w14:textId="321FD0A5" w:rsidR="00F02B77" w:rsidRDefault="00F02B77" w:rsidP="005E294F">
                  <w:r>
                    <w:t>Fricción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D57A9A" w14:textId="09941F23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16F3C0F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62C1EF" w14:textId="203E7D34" w:rsidR="00F02B77" w:rsidRDefault="00F02B77" w:rsidP="005E294F">
                  <w:r>
                    <w:t xml:space="preserve">Utilizar método adaptativo: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B6D41B" w14:textId="1855F395" w:rsidR="00F02B77" w:rsidRDefault="00F02B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F02B77" w14:paraId="33CCC8C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AD417D" w14:textId="523F599A" w:rsidR="00F02B77" w:rsidRDefault="00F02B77" w:rsidP="005E294F">
                  <w:r>
                    <w:t>Carpeta de resultados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B62596" w14:textId="635D4495" w:rsidR="00F02B77" w:rsidRDefault="00F02B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Documento de SOLIDWORKS (E:\ESTUDIO\Proyectos CAD)</w:t>
                  </w:r>
                </w:p>
              </w:tc>
            </w:tr>
          </w:tbl>
          <w:p w14:paraId="3D4041B0" w14:textId="6730A4CA" w:rsidR="005E294F" w:rsidRDefault="005E294F" w:rsidP="00A96F2C"/>
        </w:tc>
      </w:tr>
      <w:bookmarkEnd w:id="1"/>
      <w:bookmarkEnd w:id="2"/>
      <w:bookmarkEnd w:id="3"/>
    </w:tbl>
    <w:p w14:paraId="511CA44B" w14:textId="77777777" w:rsidR="00F33129" w:rsidRDefault="00F33129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1D4F8D04" w14:textId="77777777" w:rsidTr="00E80CD9">
        <w:tc>
          <w:tcPr>
            <w:tcW w:w="11016" w:type="dxa"/>
          </w:tcPr>
          <w:p w14:paraId="52D7A816" w14:textId="2BE614A3" w:rsidR="00F33129" w:rsidRPr="00B35001" w:rsidRDefault="00F02B77" w:rsidP="000A7C6B">
            <w:pPr>
              <w:pStyle w:val="Ttulo1"/>
            </w:pPr>
            <w:bookmarkStart w:id="7" w:name="_Toc143200111"/>
            <w:r>
              <w:t>Unidades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81"/>
              <w:gridCol w:w="5373"/>
            </w:tblGrid>
            <w:tr w:rsidR="00F33129" w14:paraId="79423AE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5841D7" w14:textId="3F11FAD4" w:rsidR="00F33129" w:rsidRDefault="00F02B77" w:rsidP="000A7C6B">
                  <w:r>
                    <w:t>Sistema de unidades: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E29385" w14:textId="6B7D881B" w:rsidR="00F33129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Métrico (MKS)</w:t>
                  </w:r>
                </w:p>
              </w:tc>
            </w:tr>
            <w:tr w:rsidR="00F02B77" w14:paraId="34EBE69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D3C818" w14:textId="58F9BF57" w:rsidR="00F02B77" w:rsidRDefault="00F02B77" w:rsidP="000A7C6B">
                  <w:r>
                    <w:t>Longitud/Desplazamiento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B02799" w14:textId="002E44F3" w:rsidR="00F02B77" w:rsidRDefault="00F02B7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02B77" w14:paraId="5673343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1D7626" w14:textId="1CA7BB7D" w:rsidR="00F02B77" w:rsidRDefault="00F02B77" w:rsidP="000A7C6B">
                  <w:r>
                    <w:t>Temperatura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4A678C" w14:textId="69D06E25" w:rsidR="00F02B77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02B77" w14:paraId="06BB1EA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616530" w14:textId="53933C57" w:rsidR="00F02B77" w:rsidRDefault="00F02B77" w:rsidP="000A7C6B">
                  <w:r>
                    <w:t>Velocidad angular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7398D5" w14:textId="527EA960" w:rsidR="00F02B77" w:rsidRDefault="00F02B7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Rad/seg</w:t>
                  </w:r>
                </w:p>
              </w:tc>
            </w:tr>
            <w:tr w:rsidR="00F02B77" w14:paraId="0E9CEE2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885867" w14:textId="3567FDDE" w:rsidR="00F02B77" w:rsidRDefault="00F02B77" w:rsidP="000A7C6B">
                  <w:r>
                    <w:t>Presión/Tensión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B443E1" w14:textId="718308FC" w:rsidR="00F02B77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47BF9F50" w14:textId="35990CD7" w:rsidR="00F33129" w:rsidRDefault="00F33129" w:rsidP="000A7C6B"/>
        </w:tc>
      </w:tr>
    </w:tbl>
    <w:p w14:paraId="0FE19AD6" w14:textId="77777777" w:rsidR="00E80CD9" w:rsidRDefault="00E80CD9" w:rsidP="00076F1F"/>
    <w:tbl>
      <w:tblPr>
        <w:tblStyle w:val="Tablaconcuadrcul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2C289E89" w14:textId="77777777" w:rsidTr="005273D5">
        <w:trPr>
          <w:trHeight w:val="4158"/>
        </w:trPr>
        <w:tc>
          <w:tcPr>
            <w:tcW w:w="11136" w:type="dxa"/>
          </w:tcPr>
          <w:p w14:paraId="5CFDC90D" w14:textId="2FB58A43" w:rsidR="00E80CD9" w:rsidRPr="00AC3438" w:rsidRDefault="00F02B77" w:rsidP="000A7C6B">
            <w:pPr>
              <w:pStyle w:val="Ttulo1"/>
            </w:pPr>
            <w:bookmarkStart w:id="8" w:name="_Toc243733144"/>
            <w:bookmarkStart w:id="9" w:name="_Toc245020112"/>
            <w:bookmarkStart w:id="10" w:name="_Toc245020144"/>
            <w:bookmarkStart w:id="11" w:name="_Toc143200112"/>
            <w:r>
              <w:lastRenderedPageBreak/>
              <w:t>Propiedades de material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CB6A564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16D23D" w14:textId="4A8565EF" w:rsidR="00E80CD9" w:rsidRPr="003E6C57" w:rsidRDefault="00F02B77" w:rsidP="000A7C6B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Referencia de modelo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8C31D1" w14:textId="0FF58812" w:rsidR="00E80CD9" w:rsidRPr="003E6C57" w:rsidRDefault="00F02B7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Propiedades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601FF5" w14:textId="7C7252B6" w:rsidR="00E80CD9" w:rsidRPr="003E6C57" w:rsidRDefault="00F02B7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Componentes</w:t>
                  </w:r>
                </w:p>
              </w:tc>
            </w:tr>
            <w:tr w:rsidR="00E80CD9" w:rsidRPr="000841BF" w14:paraId="0A5869C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5F3A752" w14:textId="0D3191A7" w:rsidR="00E80CD9" w:rsidRPr="00577134" w:rsidRDefault="00F02B77" w:rsidP="000A7C6B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1AD7D53" wp14:editId="1C7E6C21">
                        <wp:extent cx="1904365" cy="998855"/>
                        <wp:effectExtent l="0" t="0" r="635" b="0"/>
                        <wp:docPr id="445188970" name="Imagen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5188970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Cuadrculamedia1-nfasis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A49914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66E541" w14:textId="5BC75894" w:rsidR="00E80CD9" w:rsidRPr="00BE6656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Nombre</w:t>
                        </w:r>
                        <w:r w:rsidR="00E80CD9" w:rsidRPr="00BE6656"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75E11B" w14:textId="0D668EDB" w:rsidR="00E80CD9" w:rsidRPr="00BE6656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Aleación 1060</w:t>
                        </w:r>
                      </w:p>
                    </w:tc>
                  </w:tr>
                  <w:tr w:rsidR="00F02B77" w:rsidRPr="00577134" w14:paraId="468AAE8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AA309C" w14:textId="5156A70B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Tipo de modelo: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17AE69" w14:textId="045332B5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Isotrópico elástico lineal</w:t>
                        </w:r>
                      </w:p>
                    </w:tc>
                  </w:tr>
                  <w:tr w:rsidR="00F02B77" w:rsidRPr="00577134" w14:paraId="173544A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F32713" w14:textId="71981694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Criterio de error predeterminado: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2EB728" w14:textId="72A73063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Desconocido</w:t>
                        </w:r>
                      </w:p>
                    </w:tc>
                  </w:tr>
                  <w:tr w:rsidR="00F02B77" w:rsidRPr="00577134" w14:paraId="6119340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590710" w14:textId="1EED79C3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70A93C" w14:textId="1764EE6E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2,75742e+07 N/m^2</w:t>
                        </w:r>
                      </w:p>
                    </w:tc>
                  </w:tr>
                  <w:tr w:rsidR="00F02B77" w:rsidRPr="00577134" w14:paraId="4F2DC59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1ABDAA" w14:textId="2A033430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 de tracción: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EB1267" w14:textId="57F5DD98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6,89356e+07 N/m^2</w:t>
                        </w:r>
                      </w:p>
                    </w:tc>
                  </w:tr>
                  <w:tr w:rsidR="00F02B77" w:rsidRPr="00577134" w14:paraId="52BEEFD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157023" w14:textId="0202F1E2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7BAD94" w14:textId="46060D1E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6,9e+10 N/m^2</w:t>
                        </w:r>
                      </w:p>
                    </w:tc>
                  </w:tr>
                  <w:tr w:rsidR="00F02B77" w:rsidRPr="00577134" w14:paraId="09CAA6F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28ED9F" w14:textId="3E73F745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Coeficiente de Poisson: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30A8DA" w14:textId="01E1EBFC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 xml:space="preserve">0,33  </w:t>
                        </w:r>
                      </w:p>
                    </w:tc>
                  </w:tr>
                  <w:tr w:rsidR="00F02B77" w:rsidRPr="00577134" w14:paraId="4B48FA2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687E57" w14:textId="49B0804E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Densidad: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C38EC5" w14:textId="133712A5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2.700 kg/m^3</w:t>
                        </w:r>
                      </w:p>
                    </w:tc>
                  </w:tr>
                  <w:tr w:rsidR="00F02B77" w:rsidRPr="00577134" w14:paraId="5F82F51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F9FD65" w14:textId="3E01682B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 cortante: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7AC921" w14:textId="57061A47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2,7e+10 N/m^2</w:t>
                        </w:r>
                      </w:p>
                    </w:tc>
                  </w:tr>
                  <w:tr w:rsidR="00F02B77" w:rsidRPr="00577134" w14:paraId="50D469B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E24F5C" w14:textId="7FE91CD2" w:rsidR="00F02B77" w:rsidRDefault="00F02B77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Coeficiente de dilatación térmica: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0B3A9D" w14:textId="2D03A817" w:rsidR="00F02B77" w:rsidRDefault="00F02B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2,4e-05 /Kelvin</w:t>
                        </w:r>
                      </w:p>
                    </w:tc>
                  </w:tr>
                </w:tbl>
                <w:p w14:paraId="6356A9FA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0EC3D894" w14:textId="3B5A746D" w:rsidR="00E80CD9" w:rsidRPr="00577134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 1(Redondeo4)(ICO20013)</w:t>
                  </w:r>
                </w:p>
              </w:tc>
            </w:tr>
            <w:tr w:rsidR="00E80CD9" w:rsidRPr="000841BF" w14:paraId="726BB77E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237D178" w14:textId="1E210FB4" w:rsidR="00E80CD9" w:rsidRPr="000841BF" w:rsidRDefault="00F02B77" w:rsidP="000A7C6B">
                  <w:pPr>
                    <w:rPr>
                      <w:rStyle w:val="Textoennegrita"/>
                      <w:sz w:val="20"/>
                      <w:szCs w:val="20"/>
                    </w:rPr>
                  </w:pPr>
                  <w:r>
                    <w:rPr>
                      <w:rStyle w:val="Textoennegrita"/>
                      <w:sz w:val="20"/>
                      <w:szCs w:val="20"/>
                    </w:rPr>
                    <w:t>Datos de curva:N/A</w:t>
                  </w:r>
                </w:p>
              </w:tc>
            </w:tr>
          </w:tbl>
          <w:p w14:paraId="7A08516C" w14:textId="1709D1CF" w:rsidR="00E80CD9" w:rsidRDefault="00E80CD9" w:rsidP="000A7C6B"/>
        </w:tc>
      </w:tr>
      <w:bookmarkEnd w:id="8"/>
      <w:bookmarkEnd w:id="9"/>
      <w:bookmarkEnd w:id="10"/>
    </w:tbl>
    <w:p w14:paraId="2D56C2D1" w14:textId="77777777" w:rsidR="005273D5" w:rsidRDefault="005273D5" w:rsidP="006518B5"/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01EFA31" w14:textId="77777777" w:rsidTr="00452CBC">
        <w:tc>
          <w:tcPr>
            <w:tcW w:w="11016" w:type="dxa"/>
          </w:tcPr>
          <w:p w14:paraId="747C859E" w14:textId="406860D5" w:rsidR="005273D5" w:rsidRPr="00AF1A58" w:rsidRDefault="00F02B77" w:rsidP="000A7C6B">
            <w:pPr>
              <w:pStyle w:val="Ttulo1"/>
              <w:rPr>
                <w:b w:val="0"/>
                <w:bCs w:val="0"/>
              </w:rPr>
            </w:pPr>
            <w:bookmarkStart w:id="12" w:name="_Toc143200113"/>
            <w:r>
              <w:rPr>
                <w:rStyle w:val="Textoennegrita"/>
              </w:rPr>
              <w:lastRenderedPageBreak/>
              <w:t>Cargas y sujeciones</w:t>
            </w:r>
            <w:bookmarkEnd w:id="12"/>
          </w:p>
          <w:tbl>
            <w:tblPr>
              <w:tblStyle w:val="Listaclara-nfasis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02B77" w14:paraId="5DA38CCC" w14:textId="77777777" w:rsidTr="005505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81EF95B" w14:textId="3FDD22D8" w:rsidR="00F02B77" w:rsidRPr="004E282D" w:rsidRDefault="00F02B77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Nombre de sujeción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750F4C0" w14:textId="75BAD06E" w:rsidR="00F02B77" w:rsidRPr="004E282D" w:rsidRDefault="00F02B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Imagen de sujeción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E07004E" w14:textId="5CD9822F" w:rsidR="00F02B77" w:rsidRPr="004E282D" w:rsidRDefault="00F02B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Detalles de sujeción</w:t>
                  </w:r>
                </w:p>
              </w:tc>
            </w:tr>
            <w:tr w:rsidR="00F02B77" w14:paraId="13D013F4" w14:textId="77777777" w:rsidTr="00720F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65D4D7E" w14:textId="607B57BC" w:rsidR="00F02B77" w:rsidRPr="00AD5FBA" w:rsidRDefault="00F02B77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Fijo-1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2472BD62" w14:textId="300FE727" w:rsidR="00F02B77" w:rsidRPr="006208CB" w:rsidRDefault="00F02B7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D238840" wp14:editId="2210AC03">
                        <wp:extent cx="1772285" cy="929640"/>
                        <wp:effectExtent l="0" t="0" r="0" b="3810"/>
                        <wp:docPr id="259342329" name="Imagen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9342329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02B77" w14:paraId="3D9B72B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A249BCC" w14:textId="4715EA06" w:rsidR="00F02B77" w:rsidRPr="00BE6656" w:rsidRDefault="00F02B77" w:rsidP="003F2268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979B82E" w14:textId="2EBFD3DA" w:rsidR="00F02B77" w:rsidRPr="00154A1A" w:rsidRDefault="00F02B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2 cara(s)</w:t>
                        </w:r>
                      </w:p>
                    </w:tc>
                  </w:tr>
                  <w:tr w:rsidR="00F02B77" w14:paraId="6ADC331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6917DF5" w14:textId="1CA18347" w:rsidR="00F02B77" w:rsidRDefault="00F02B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699F1C0" w14:textId="7B3606FE" w:rsidR="00F02B77" w:rsidRDefault="00F02B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Geometría fija</w:t>
                        </w:r>
                      </w:p>
                    </w:tc>
                  </w:tr>
                </w:tbl>
                <w:p w14:paraId="265130F6" w14:textId="77777777" w:rsidR="00F02B77" w:rsidRPr="004C6DEB" w:rsidRDefault="00F02B77" w:rsidP="00840CC7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79DC41C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09A2F2A" w14:textId="295511F8" w:rsidR="003F154A" w:rsidRPr="003F154A" w:rsidRDefault="00F02B77" w:rsidP="003F154A">
                  <w:pPr>
                    <w:rPr>
                      <w:rStyle w:val="Textoennegrita"/>
                      <w:bCs/>
                    </w:rPr>
                  </w:pPr>
                  <w:r>
                    <w:rPr>
                      <w:rStyle w:val="Textoennegrita"/>
                      <w:b/>
                    </w:rPr>
                    <w:t>Fuerzas resultantes</w:t>
                  </w:r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72E02683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6102897" w14:textId="58AF37CC" w:rsidR="003F154A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4F1E386" w14:textId="74480FF4" w:rsidR="003F154A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EB26E22" w14:textId="04BD0F42" w:rsidR="003F154A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E38021D" w14:textId="47A313F2" w:rsidR="003F154A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5B604BA" w14:textId="177A10A0" w:rsidR="003F154A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3F154A" w14:paraId="1DF66808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C3272B8" w14:textId="65EAED31" w:rsidR="003F154A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 de reacción(N)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67AB86" w14:textId="0409107D" w:rsidR="003F154A" w:rsidRPr="00EF37BF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-0,446171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22C13BC" w14:textId="4F8AB88A" w:rsidR="003F154A" w:rsidRPr="00EF37BF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-0,337982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FFE0E41" w14:textId="51A186D9" w:rsidR="003F154A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9.813,05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075B039" w14:textId="47235337" w:rsidR="003F154A" w:rsidRPr="00EF37BF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9.813,05</w:t>
                        </w:r>
                      </w:p>
                    </w:tc>
                  </w:tr>
                  <w:tr w:rsidR="00935682" w14:paraId="3B6511F3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101AEE9" w14:textId="009A6997" w:rsidR="00935682" w:rsidRDefault="00F02B77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Momento de reacción(N.m)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89FD65F" w14:textId="6ACA4002" w:rsidR="00935682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6EFB70D" w14:textId="17D66106" w:rsidR="00935682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54E64EE" w14:textId="3CBF064D" w:rsidR="00935682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B82FE5E" w14:textId="313C39BA" w:rsidR="00935682" w:rsidRDefault="00F02B77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F6E5ACA" w14:textId="77777777" w:rsidR="003F154A" w:rsidRDefault="003F154A" w:rsidP="003F154A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A794003" w14:textId="77777777" w:rsidR="005273D5" w:rsidRDefault="005273D5" w:rsidP="00840CC7">
            <w:pPr>
              <w:pStyle w:val="TDC3"/>
            </w:pPr>
          </w:p>
          <w:tbl>
            <w:tblPr>
              <w:tblStyle w:val="Listaclara-nfasis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02B77" w14:paraId="4FA86BC8" w14:textId="77777777" w:rsidTr="0053681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89984C3" w14:textId="65A130F9" w:rsidR="00F02B77" w:rsidRPr="004E282D" w:rsidRDefault="00F02B77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Nombre de carga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487063B" w14:textId="0DCDC1C8" w:rsidR="00F02B77" w:rsidRPr="004E282D" w:rsidRDefault="00F02B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Cargar imagen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FF2C625" w14:textId="0B3279E4" w:rsidR="00F02B77" w:rsidRPr="004E282D" w:rsidRDefault="00F02B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Detalles de carga</w:t>
                  </w:r>
                </w:p>
              </w:tc>
            </w:tr>
            <w:tr w:rsidR="00F02B77" w14:paraId="17DAE00F" w14:textId="77777777" w:rsidTr="00F02B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0B3BB8B1" w14:textId="451A683B" w:rsidR="00F02B77" w:rsidRPr="00F42DD1" w:rsidRDefault="00F02B77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Fuerza-1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0D291A66" w14:textId="42243F97" w:rsidR="00F02B77" w:rsidRPr="006208CB" w:rsidRDefault="00F02B7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3A86DA9" wp14:editId="1D945C5C">
                        <wp:extent cx="1907540" cy="1000760"/>
                        <wp:effectExtent l="0" t="0" r="0" b="8890"/>
                        <wp:docPr id="512544203" name="Imagen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2544203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0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02B77" w14:paraId="626AA23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972A9EE" w14:textId="47BB4FEF" w:rsidR="00F02B77" w:rsidRPr="00BE6656" w:rsidRDefault="00F02B77" w:rsidP="003F2268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EEDC34F" w14:textId="77F65A5D" w:rsidR="00F02B77" w:rsidRPr="00B77EA3" w:rsidRDefault="00F02B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F02B77" w14:paraId="41CAA3E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12FD6BE" w14:textId="15FEF5CB" w:rsidR="00F02B77" w:rsidRDefault="00F02B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4DFC08" w14:textId="71281F8B" w:rsidR="00F02B77" w:rsidRDefault="00F02B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 fuerza normal</w:t>
                        </w:r>
                      </w:p>
                    </w:tc>
                  </w:tr>
                  <w:tr w:rsidR="00F02B77" w14:paraId="6E9D9BD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27172C3" w14:textId="2F6FAACC" w:rsidR="00F02B77" w:rsidRDefault="00F02B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54C63CD" w14:textId="69F80FFA" w:rsidR="00F02B77" w:rsidRDefault="00F02B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9.800 N</w:t>
                        </w:r>
                      </w:p>
                    </w:tc>
                  </w:tr>
                </w:tbl>
                <w:p w14:paraId="0146E564" w14:textId="77777777" w:rsidR="00F02B77" w:rsidRDefault="00F02B7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02B77" w14:paraId="1D978259" w14:textId="77777777" w:rsidTr="00E74D7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B239052" w14:textId="7CE49366" w:rsidR="00F02B77" w:rsidRPr="00F42DD1" w:rsidRDefault="00F02B77" w:rsidP="00E74D7D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Gravedad-1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E64829D" w14:textId="7687B227" w:rsidR="00F02B77" w:rsidRPr="006208CB" w:rsidRDefault="00F02B77" w:rsidP="00E74D7D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ECA7149" wp14:editId="6D897753">
                        <wp:extent cx="1907540" cy="1000760"/>
                        <wp:effectExtent l="0" t="0" r="0" b="8890"/>
                        <wp:docPr id="129394307" name="Imagen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394307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0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02B77" w14:paraId="25CAEE4D" w14:textId="77777777" w:rsidTr="00E74D7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0F39F4B" w14:textId="00CD134B" w:rsidR="00F02B77" w:rsidRPr="00BE6656" w:rsidRDefault="00F02B77" w:rsidP="00E74D7D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D32ED6A" w14:textId="5669CDC1" w:rsidR="00F02B77" w:rsidRPr="00B77EA3" w:rsidRDefault="00F02B77" w:rsidP="00E74D7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Alzado</w:t>
                        </w:r>
                      </w:p>
                    </w:tc>
                  </w:tr>
                  <w:tr w:rsidR="00F02B77" w14:paraId="0BFDB3D2" w14:textId="77777777" w:rsidTr="00E74D7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541B75" w14:textId="1EE82C19" w:rsidR="00F02B77" w:rsidRDefault="00F02B77" w:rsidP="00E74D7D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4AE40ED" w14:textId="4BF08662" w:rsidR="00F02B77" w:rsidRDefault="00F02B77" w:rsidP="00E74D7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0  0 -9,81</w:t>
                        </w:r>
                      </w:p>
                    </w:tc>
                  </w:tr>
                  <w:tr w:rsidR="00F02B77" w14:paraId="1F5C6FA4" w14:textId="77777777" w:rsidTr="00E74D7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E7BCE0" w14:textId="3833B554" w:rsidR="00F02B77" w:rsidRDefault="00F02B77" w:rsidP="00E74D7D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45A1CA" w14:textId="32C02DAF" w:rsidR="00F02B77" w:rsidRDefault="00F02B77" w:rsidP="00E74D7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7524BDEF" w14:textId="77777777" w:rsidR="00F02B77" w:rsidRDefault="00F02B77" w:rsidP="00E74D7D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</w:tbl>
          <w:p w14:paraId="32B05ADC" w14:textId="77777777" w:rsidR="00133C1E" w:rsidRDefault="00133C1E" w:rsidP="000A7C6B">
            <w:pPr>
              <w:rPr>
                <w:rStyle w:val="Textoennegrita"/>
              </w:rPr>
            </w:pPr>
          </w:p>
          <w:tbl>
            <w:tblPr>
              <w:tblStyle w:val="Tablaconcuadrcula"/>
              <w:tblW w:w="1101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016"/>
            </w:tblGrid>
            <w:tr w:rsidR="00F02B77" w14:paraId="67CB645A" w14:textId="77777777" w:rsidTr="00F02B77">
              <w:tc>
                <w:tcPr>
                  <w:tcW w:w="5000" w:type="pct"/>
                  <w:vAlign w:val="center"/>
                </w:tcPr>
                <w:p w14:paraId="2B1F389B" w14:textId="4B1D4135" w:rsidR="00F02B77" w:rsidRDefault="00F02B77" w:rsidP="00F02B77">
                  <w:pPr>
                    <w:jc w:val="center"/>
                    <w:rPr>
                      <w:rStyle w:val="Textoennegrita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 wp14:anchorId="3C5B5D01" wp14:editId="27D96FAF">
                        <wp:extent cx="6858000" cy="3597275"/>
                        <wp:effectExtent l="0" t="0" r="0" b="3175"/>
                        <wp:docPr id="1808446535" name="Imagen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8446535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2B77" w14:paraId="5DF57341" w14:textId="77777777" w:rsidTr="00F02B77">
              <w:tc>
                <w:tcPr>
                  <w:tcW w:w="5000" w:type="pct"/>
                </w:tcPr>
                <w:p w14:paraId="00D5CCEE" w14:textId="61CF7B99" w:rsidR="00F02B77" w:rsidRDefault="00F02B77" w:rsidP="00F02B77">
                  <w:pPr>
                    <w:jc w:val="center"/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  <w:t>Imagen-2</w:t>
                  </w:r>
                </w:p>
                <w:p w14:paraId="25238015" w14:textId="77777777" w:rsidR="00F02B77" w:rsidRPr="00145DDC" w:rsidRDefault="00F02B77" w:rsidP="00F02B77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</w:p>
              </w:tc>
            </w:tr>
          </w:tbl>
          <w:p w14:paraId="6AEC0D77" w14:textId="77777777" w:rsidR="005273D5" w:rsidRDefault="005273D5" w:rsidP="000A7C6B"/>
          <w:p w14:paraId="70016224" w14:textId="094AF1A5" w:rsidR="005273D5" w:rsidRDefault="005273D5" w:rsidP="000A7C6B">
            <w:pPr>
              <w:rPr>
                <w:rStyle w:val="Textoennegrita"/>
              </w:rPr>
            </w:pPr>
          </w:p>
        </w:tc>
      </w:tr>
    </w:tbl>
    <w:p w14:paraId="3F70C7B3" w14:textId="77777777" w:rsidR="00132707" w:rsidRDefault="00132707" w:rsidP="0013270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AEF425B" w14:textId="77777777" w:rsidTr="005B3D16">
        <w:tc>
          <w:tcPr>
            <w:tcW w:w="11016" w:type="dxa"/>
          </w:tcPr>
          <w:p w14:paraId="64A9E3B6" w14:textId="3F596052" w:rsidR="00132707" w:rsidRDefault="00132707" w:rsidP="000A7C6B">
            <w:pPr>
              <w:pStyle w:val="Ttulo1"/>
            </w:pPr>
            <w:r>
              <w:br w:type="page"/>
            </w:r>
            <w:bookmarkStart w:id="13" w:name="_Toc143200114"/>
            <w:r w:rsidR="00F02B77">
              <w:t>Definiciones de conector</w:t>
            </w:r>
            <w:bookmarkEnd w:id="13"/>
          </w:p>
          <w:p w14:paraId="39002986" w14:textId="62D0EEB9" w:rsidR="00132707" w:rsidRDefault="00F02B77" w:rsidP="000A7C6B">
            <w:r>
              <w:t>No hay datos</w:t>
            </w:r>
          </w:p>
          <w:p w14:paraId="5645C56E" w14:textId="1B250968" w:rsidR="00EF37BF" w:rsidRPr="009C0A33" w:rsidRDefault="00EF37BF" w:rsidP="000A7C6B"/>
          <w:p w14:paraId="6FBC70F1" w14:textId="77777777" w:rsidR="000F2729" w:rsidRDefault="000F2729" w:rsidP="000A7C6B"/>
          <w:p w14:paraId="2B45B9F9" w14:textId="76E692AD" w:rsidR="00E12C21" w:rsidRDefault="00E12C21" w:rsidP="000A7C6B"/>
          <w:p w14:paraId="1245CDA7" w14:textId="009FAD2D" w:rsidR="00132707" w:rsidRDefault="00132707" w:rsidP="000A7C6B"/>
        </w:tc>
      </w:tr>
    </w:tbl>
    <w:p w14:paraId="67D169DC" w14:textId="77777777" w:rsidR="00104BD8" w:rsidRDefault="00104BD8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7C94CD8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7D6FDBA" w14:textId="4881A229" w:rsidR="00104BD8" w:rsidRDefault="00F02B77" w:rsidP="000A7C6B">
            <w:pPr>
              <w:pStyle w:val="Ttulo1"/>
            </w:pPr>
            <w:bookmarkStart w:id="14" w:name="_Toc143200115"/>
            <w:r>
              <w:t>Información de contacto</w:t>
            </w:r>
            <w:bookmarkEnd w:id="14"/>
          </w:p>
          <w:p w14:paraId="3DD0BC7C" w14:textId="4257EF2E" w:rsidR="00104BD8" w:rsidRDefault="00F02B77" w:rsidP="000A7C6B">
            <w:r>
              <w:t>No hay datos</w:t>
            </w:r>
          </w:p>
          <w:p w14:paraId="142DCC69" w14:textId="17348F8F" w:rsidR="00104BD8" w:rsidRDefault="00104BD8" w:rsidP="000A7C6B">
            <w:pPr>
              <w:rPr>
                <w:rStyle w:val="A3"/>
              </w:rPr>
            </w:pPr>
          </w:p>
          <w:p w14:paraId="3C0786C0" w14:textId="77777777" w:rsidR="00104BD8" w:rsidRDefault="00104BD8" w:rsidP="000A7C6B"/>
        </w:tc>
      </w:tr>
    </w:tbl>
    <w:p w14:paraId="5095ACD2" w14:textId="77777777" w:rsidR="00A61A59" w:rsidRDefault="00A61A5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73D5579C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913D087" w14:textId="40E6CCC0" w:rsidR="00A61A59" w:rsidRDefault="00F02B77" w:rsidP="000A7C6B">
            <w:pPr>
              <w:pStyle w:val="Ttulo1"/>
            </w:pPr>
            <w:bookmarkStart w:id="15" w:name="_Toc143200116"/>
            <w:r>
              <w:lastRenderedPageBreak/>
              <w:t>Información de malla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75710B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339586" w14:textId="3297B995" w:rsidR="00A9531D" w:rsidRDefault="00F02B77" w:rsidP="00C16188">
                  <w:r>
                    <w:t>Tipo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FBFE49" w14:textId="732E97D5" w:rsidR="00A9531D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Malla sólida</w:t>
                  </w:r>
                </w:p>
              </w:tc>
            </w:tr>
            <w:tr w:rsidR="00F02B77" w14:paraId="25355E3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42E590" w14:textId="0B6D4B44" w:rsidR="00F02B77" w:rsidRDefault="00F02B77" w:rsidP="00C16188">
                  <w:r>
                    <w:t xml:space="preserve">Mallador utilizado: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6D8288" w14:textId="7AED21E7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Malla basada en curvatura</w:t>
                  </w:r>
                </w:p>
              </w:tc>
            </w:tr>
            <w:tr w:rsidR="00F02B77" w14:paraId="0AC7974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2667FF" w14:textId="26033CB0" w:rsidR="00F02B77" w:rsidRDefault="00F02B77" w:rsidP="00C16188">
                  <w:r>
                    <w:t>Puntos jacobianos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7085BE" w14:textId="653BE0C3" w:rsidR="00F02B77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Puntos</w:t>
                  </w:r>
                </w:p>
              </w:tc>
            </w:tr>
            <w:tr w:rsidR="00F02B77" w14:paraId="6918568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9F0C51" w14:textId="65BC5C3F" w:rsidR="00F02B77" w:rsidRDefault="00F02B77" w:rsidP="00C16188">
                  <w:r>
                    <w:t>Tamaño máximo de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A87EE0" w14:textId="062BC99D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7,92385 mm</w:t>
                  </w:r>
                </w:p>
              </w:tc>
            </w:tr>
            <w:tr w:rsidR="00F02B77" w14:paraId="5F1A939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61055" w14:textId="199E277C" w:rsidR="00F02B77" w:rsidRDefault="00F02B77" w:rsidP="00C16188">
                  <w:r>
                    <w:t>Tamaño mínimo del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1D5389" w14:textId="635D8906" w:rsidR="00F02B77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3,16954 mm</w:t>
                  </w:r>
                </w:p>
              </w:tc>
            </w:tr>
            <w:tr w:rsidR="00F02B77" w14:paraId="316F525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411768" w14:textId="16B75C68" w:rsidR="00F02B77" w:rsidRDefault="00F02B77" w:rsidP="00C16188">
                  <w:r>
                    <w:t>Trazado de calidad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2BFC00" w14:textId="1360B21D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Elementos cuadráticos de alto orden</w:t>
                  </w:r>
                </w:p>
              </w:tc>
            </w:tr>
          </w:tbl>
          <w:p w14:paraId="5229CA72" w14:textId="77777777" w:rsidR="00690657" w:rsidRDefault="00690657" w:rsidP="00690657"/>
          <w:p w14:paraId="28486290" w14:textId="357BA87B" w:rsidR="00A9531D" w:rsidRPr="00690657" w:rsidRDefault="00F02B77" w:rsidP="00690657">
            <w:pPr>
              <w:pStyle w:val="Ttulo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malla - Detalles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D80F8B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F9FE68" w14:textId="61453849" w:rsidR="007107BE" w:rsidRDefault="00F02B77" w:rsidP="00C16188">
                  <w:r>
                    <w:t>Número total de nodos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A1E2A7" w14:textId="3E1561F4" w:rsidR="007107BE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39023</w:t>
                  </w:r>
                </w:p>
              </w:tc>
            </w:tr>
            <w:tr w:rsidR="00F02B77" w14:paraId="16513A1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DCE26B" w14:textId="452E5B93" w:rsidR="00F02B77" w:rsidRDefault="00F02B77" w:rsidP="00C16188">
                  <w:r>
                    <w:t>Número total de elementos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E70255" w14:textId="1E7BF15E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25548</w:t>
                  </w:r>
                </w:p>
              </w:tc>
            </w:tr>
            <w:tr w:rsidR="00F02B77" w14:paraId="60A8D1F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DC0FDA" w14:textId="478D209E" w:rsidR="00F02B77" w:rsidRDefault="00F02B77" w:rsidP="00C16188">
                  <w:r>
                    <w:t>Cociente máximo de aspecto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5901DA" w14:textId="0C292658" w:rsidR="00F02B77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10,668</w:t>
                  </w:r>
                </w:p>
              </w:tc>
            </w:tr>
            <w:tr w:rsidR="00F02B77" w14:paraId="1BF0F19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55E55C" w14:textId="05716B5A" w:rsidR="00F02B77" w:rsidRDefault="00F02B77" w:rsidP="00C16188">
                  <w:r>
                    <w:t>% de elementos cuyo cociente de aspecto es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4CCA13" w14:textId="6B301D55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97,7</w:t>
                  </w:r>
                </w:p>
              </w:tc>
            </w:tr>
            <w:tr w:rsidR="00F02B77" w14:paraId="56B2065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95FDA6" w14:textId="06A9D7FA" w:rsidR="00F02B77" w:rsidRDefault="00F02B77" w:rsidP="00C16188">
                  <w:r>
                    <w:t>% de elementos cuyo cociente de aspecto es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30D040" w14:textId="3CCF5748" w:rsidR="00F02B77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0,00391</w:t>
                  </w:r>
                </w:p>
              </w:tc>
            </w:tr>
            <w:tr w:rsidR="00F02B77" w14:paraId="13F00FC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8C26D3" w14:textId="7B9B01F0" w:rsidR="00F02B77" w:rsidRDefault="00F02B77" w:rsidP="00C16188">
                  <w:r>
                    <w:t>% de elementos distorsionados (Jacobiana)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BA3E2C" w14:textId="04A6458F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02B77" w14:paraId="18D29DA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07634B" w14:textId="62F5EA13" w:rsidR="00F02B77" w:rsidRDefault="00F02B77" w:rsidP="00C16188">
                  <w:r>
                    <w:t xml:space="preserve">Tiempo para completar la malla 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792D7B" w14:textId="0F21CAC6" w:rsidR="00F02B77" w:rsidRDefault="00F02B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F02B77" w14:paraId="5CE0A76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484EED" w14:textId="3182BC36" w:rsidR="00F02B77" w:rsidRDefault="00F02B77" w:rsidP="00C16188">
                  <w:r>
                    <w:t xml:space="preserve">Nombre de computadora: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8A64C" w14:textId="77777777" w:rsidR="00F02B77" w:rsidRDefault="00F02B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536F499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77D22200" w14:textId="49075F5C" w:rsidR="00D803B1" w:rsidRDefault="00F02B77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AE229B5" wp14:editId="13213360">
                        <wp:extent cx="6711315" cy="3520440"/>
                        <wp:effectExtent l="0" t="0" r="0" b="3810"/>
                        <wp:docPr id="854948731" name="Imagen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494873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20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F66052F" w14:textId="7BBC9ACD" w:rsidR="00A61A59" w:rsidRPr="00690657" w:rsidRDefault="00A61A59" w:rsidP="00690657">
            <w:pPr>
              <w:pStyle w:val="Ttulo2"/>
              <w:rPr>
                <w:sz w:val="24"/>
                <w:szCs w:val="24"/>
              </w:rPr>
            </w:pPr>
          </w:p>
          <w:tbl>
            <w:tblPr>
              <w:tblStyle w:val="Tablaconcuadrcula"/>
              <w:tblW w:w="1101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016"/>
            </w:tblGrid>
            <w:tr w:rsidR="00F02B77" w14:paraId="01B88F39" w14:textId="77777777" w:rsidTr="00F02B77">
              <w:tc>
                <w:tcPr>
                  <w:tcW w:w="5000" w:type="pct"/>
                  <w:vAlign w:val="center"/>
                </w:tcPr>
                <w:p w14:paraId="06BC5293" w14:textId="43494D56" w:rsidR="00F02B77" w:rsidRDefault="00F02B77" w:rsidP="00F02B77">
                  <w:pPr>
                    <w:jc w:val="center"/>
                    <w:rPr>
                      <w:rStyle w:val="Textoennegrita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6E28B82D" wp14:editId="4C17CAF5">
                        <wp:extent cx="6858000" cy="3597275"/>
                        <wp:effectExtent l="0" t="0" r="0" b="3175"/>
                        <wp:docPr id="1044453549" name="Imagen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4453549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2B77" w14:paraId="5F2DEEFA" w14:textId="77777777" w:rsidTr="00F02B77">
              <w:tc>
                <w:tcPr>
                  <w:tcW w:w="5000" w:type="pct"/>
                </w:tcPr>
                <w:p w14:paraId="205B2B91" w14:textId="5A2D935C" w:rsidR="00F02B77" w:rsidRDefault="00F02B77" w:rsidP="00F02B77">
                  <w:pPr>
                    <w:jc w:val="center"/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  <w:t>Imagen-3</w:t>
                  </w:r>
                </w:p>
                <w:p w14:paraId="64A31372" w14:textId="77777777" w:rsidR="00F02B77" w:rsidRPr="00145DDC" w:rsidRDefault="00F02B77" w:rsidP="00F02B77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</w:p>
              </w:tc>
            </w:tr>
          </w:tbl>
          <w:p w14:paraId="45DBE8A4" w14:textId="77777777" w:rsidR="00A61A59" w:rsidRDefault="00A61A59" w:rsidP="000A7C6B"/>
          <w:p w14:paraId="539AC71C" w14:textId="07E6A248" w:rsidR="00A61A59" w:rsidRPr="00F077CB" w:rsidRDefault="00A61A59" w:rsidP="000A7C6B"/>
        </w:tc>
      </w:tr>
    </w:tbl>
    <w:p w14:paraId="5A8EDEBA" w14:textId="77777777" w:rsidR="002C53F9" w:rsidRDefault="002C53F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CF3EAA8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6036481" w14:textId="49FB7038" w:rsidR="002C53F9" w:rsidRDefault="00F02B77" w:rsidP="000A7C6B">
            <w:pPr>
              <w:pStyle w:val="Ttulo1"/>
            </w:pPr>
            <w:bookmarkStart w:id="16" w:name="_Toc143200117"/>
            <w:r>
              <w:t>Detalles del sensor</w:t>
            </w:r>
            <w:bookmarkEnd w:id="16"/>
          </w:p>
          <w:p w14:paraId="01E94475" w14:textId="75B3ECF5" w:rsidR="002C53F9" w:rsidRPr="00F077CB" w:rsidRDefault="00F02B77" w:rsidP="000A7C6B">
            <w:r>
              <w:t>No hay datos</w:t>
            </w:r>
          </w:p>
        </w:tc>
      </w:tr>
    </w:tbl>
    <w:p w14:paraId="647E2B0A" w14:textId="77777777" w:rsidR="005F5B79" w:rsidRDefault="005F5B79" w:rsidP="00F12133"/>
    <w:tbl>
      <w:tblPr>
        <w:tblStyle w:val="Tablaconcuadrcul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E5BEBD4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74600B6" w14:textId="2D3C7321" w:rsidR="005F5B79" w:rsidRDefault="00F02B77" w:rsidP="000A7C6B">
            <w:pPr>
              <w:pStyle w:val="Ttulo1"/>
            </w:pPr>
            <w:bookmarkStart w:id="17" w:name="_Toc143200118"/>
            <w:r>
              <w:t>Fuerzas resultantes</w:t>
            </w:r>
            <w:bookmarkEnd w:id="17"/>
          </w:p>
          <w:p w14:paraId="33963D67" w14:textId="0348AD0D" w:rsidR="005F5B79" w:rsidRPr="000B04D4" w:rsidRDefault="00F02B77" w:rsidP="000A7C6B">
            <w:pPr>
              <w:pStyle w:val="Ttulo2"/>
            </w:pPr>
            <w:r>
              <w:t>Fuerzas de reacción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BADDE6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5BE78DA" w14:textId="69DF5B30" w:rsidR="005F5B79" w:rsidRDefault="00F02B77" w:rsidP="000A7C6B">
                  <w:r>
                    <w:t>Conjunto de selecciones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72F1445" w14:textId="232841DC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4296314" w14:textId="7C7540DF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2CA98BC" w14:textId="7F4B6E46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1522D0D" w14:textId="61A93E57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89733DF" w14:textId="4A7E5765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5F5B79" w14:paraId="0A5E718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3B1BDF" w14:textId="38BA3485" w:rsidR="005F5B79" w:rsidRPr="004D2956" w:rsidRDefault="00F02B7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Todo el modelo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A901CB" w14:textId="5A735788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B6A309" w14:textId="39469E8D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-0,446171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996564" w14:textId="0BD26D31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-0,337982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D36DFD" w14:textId="34C98638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9.813,05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2F79BE" w14:textId="6BEBA8B0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9.813,05</w:t>
                  </w:r>
                </w:p>
              </w:tc>
            </w:tr>
          </w:tbl>
          <w:p w14:paraId="6435F320" w14:textId="5C22A7B1" w:rsidR="005F5B79" w:rsidRPr="000B04D4" w:rsidRDefault="00F02B77" w:rsidP="000A7C6B">
            <w:pPr>
              <w:pStyle w:val="Ttulo2"/>
            </w:pPr>
            <w:r>
              <w:t>Momentos de reacción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3A5F2A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4BCFD7A" w14:textId="56C9CE1E" w:rsidR="005F5B79" w:rsidRDefault="00F02B77" w:rsidP="000A7C6B">
                  <w:r>
                    <w:t>Conjunto de selecciones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154E58B" w14:textId="617285DC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0F6F67E" w14:textId="1B260DD3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D5AEFF3" w14:textId="30710A2F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4B4359C" w14:textId="3367F07F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0799716" w14:textId="16B5525B" w:rsidR="005F5B79" w:rsidRDefault="00F02B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5F5B79" w14:paraId="7623925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5B757E" w14:textId="16F547B1" w:rsidR="005F5B79" w:rsidRPr="004D2956" w:rsidRDefault="00F02B7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Todo el modelo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B747DB" w14:textId="018620D1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54C5150" w14:textId="1DED27A4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D818BE" w14:textId="7BA07065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3A1116" w14:textId="3581F92D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AAE2739" w14:textId="4525325E" w:rsidR="005F5B79" w:rsidRPr="004D2956" w:rsidRDefault="00F02B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DB11ABF" w14:textId="77777777" w:rsidR="005F5B79" w:rsidRDefault="005F5B79" w:rsidP="000A7C6B"/>
        </w:tc>
      </w:tr>
      <w:tr w:rsidR="005F5B79" w14:paraId="17B70205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7D16906" w14:textId="7F2F7688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62D53070" w14:textId="77777777" w:rsidR="00EC2432" w:rsidRDefault="00EC2432" w:rsidP="00EC24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2BCE8C1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30FDE95" w14:textId="7B76A9C3" w:rsidR="0050542D" w:rsidRPr="00F02B77" w:rsidRDefault="00F02B77" w:rsidP="00F02B77">
            <w:pPr>
              <w:pStyle w:val="Ttulo1"/>
            </w:pPr>
            <w:bookmarkStart w:id="21" w:name="_Toc143200119"/>
            <w:r>
              <w:t>Vigas</w:t>
            </w:r>
            <w:bookmarkEnd w:id="21"/>
          </w:p>
          <w:p w14:paraId="6040AA35" w14:textId="25ACAEFF" w:rsidR="00EC2432" w:rsidRDefault="00F02B77" w:rsidP="000A7C6B">
            <w:r>
              <w:rPr>
                <w:sz w:val="24"/>
                <w:szCs w:val="24"/>
              </w:rPr>
              <w:t>No hay datos</w:t>
            </w:r>
          </w:p>
        </w:tc>
      </w:tr>
    </w:tbl>
    <w:p w14:paraId="2DE0D51A" w14:textId="77777777" w:rsidR="00EC2432" w:rsidRDefault="00EC2432" w:rsidP="0094009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2A2B7BB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55C0743" w14:textId="6EAA2674" w:rsidR="00EC2432" w:rsidRDefault="00F02B77" w:rsidP="000A7C6B">
            <w:pPr>
              <w:pStyle w:val="Ttulo1"/>
            </w:pPr>
            <w:bookmarkStart w:id="22" w:name="_Toc243733152"/>
            <w:bookmarkStart w:id="23" w:name="_Toc245020120"/>
            <w:bookmarkStart w:id="24" w:name="_Toc245020152"/>
            <w:bookmarkStart w:id="25" w:name="_Toc143200120"/>
            <w:r>
              <w:lastRenderedPageBreak/>
              <w:t>Resultados del estudio</w:t>
            </w:r>
            <w:bookmarkEnd w:id="25"/>
          </w:p>
          <w:p w14:paraId="475B8701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92"/>
              <w:gridCol w:w="3140"/>
              <w:gridCol w:w="2472"/>
              <w:gridCol w:w="2450"/>
            </w:tblGrid>
            <w:tr w:rsidR="00F02B77" w14:paraId="7056171D" w14:textId="77777777" w:rsidTr="00E74D7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82C6F9" w14:textId="368B45A3" w:rsidR="00F02B77" w:rsidRDefault="00F02B77" w:rsidP="00F02B77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182F4D" w14:textId="1DF85F15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DB65BB" w14:textId="14224779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8DA78B8" w14:textId="1DBF8575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F02B77" w14:paraId="42924193" w14:textId="77777777" w:rsidTr="00E74D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1C19F82" w14:textId="7051E165" w:rsidR="00F02B77" w:rsidRPr="004D2956" w:rsidRDefault="00F02B77" w:rsidP="00F02B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Tensiones1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110E53" w14:textId="22A3B3E8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Tensión de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F1B015" w14:textId="77777777" w:rsidR="00F02B77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2,661e+05 N/m^2</w:t>
                  </w:r>
                </w:p>
                <w:p w14:paraId="655F66A8" w14:textId="5BFCE55A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1975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DD5D91" w14:textId="77777777" w:rsidR="00F02B77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3,762e+08 N/m^2</w:t>
                  </w:r>
                </w:p>
                <w:p w14:paraId="17F23970" w14:textId="6A5B84DA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7096</w:t>
                  </w:r>
                </w:p>
              </w:tc>
            </w:tr>
            <w:tr w:rsidR="00F02B77" w14:paraId="29579DD4" w14:textId="77777777" w:rsidTr="00E74D7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EA6D9B" w14:textId="5251A9A1" w:rsidR="00F02B77" w:rsidRDefault="00F02B77" w:rsidP="00F02B77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1E57030" wp14:editId="5DD4F81D">
                        <wp:extent cx="6858000" cy="3597275"/>
                        <wp:effectExtent l="0" t="0" r="0" b="3175"/>
                        <wp:docPr id="41243427" name="Imagen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243427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F7BBEE7" w14:textId="716D847F" w:rsidR="00F02B77" w:rsidRPr="004D2956" w:rsidRDefault="00F02B77" w:rsidP="00F02B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ICO20013-Análisis estático 1-Tensiones-Tensiones1</w:t>
                  </w:r>
                </w:p>
              </w:tc>
            </w:tr>
          </w:tbl>
          <w:p w14:paraId="69FED1EA" w14:textId="77777777" w:rsidR="00F02B77" w:rsidRDefault="00F02B7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62"/>
              <w:gridCol w:w="3393"/>
              <w:gridCol w:w="2260"/>
              <w:gridCol w:w="2239"/>
            </w:tblGrid>
            <w:tr w:rsidR="00F02B77" w14:paraId="356A75EC" w14:textId="77777777" w:rsidTr="00E74D7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89B591" w14:textId="1901EDF3" w:rsidR="00F02B77" w:rsidRDefault="00F02B77" w:rsidP="00F02B77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073274" w14:textId="286974AD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273727" w14:textId="55CA3064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E7B90B0" w14:textId="09E111BE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F02B77" w14:paraId="489543E6" w14:textId="77777777" w:rsidTr="00E74D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3AAB3C" w14:textId="2E98A3EB" w:rsidR="00F02B77" w:rsidRPr="004D2956" w:rsidRDefault="00F02B77" w:rsidP="00F02B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Desplazamientos1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5C80817" w14:textId="7CD943FB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Desplazamientos resultantes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FB1402" w14:textId="77777777" w:rsidR="00F02B77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 mm</w:t>
                  </w:r>
                </w:p>
                <w:p w14:paraId="15EB5EC2" w14:textId="103B6D91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499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07208B" w14:textId="77777777" w:rsidR="00F02B77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3,131e+00 mm</w:t>
                  </w:r>
                </w:p>
                <w:p w14:paraId="019EEA75" w14:textId="04784CD7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6150</w:t>
                  </w:r>
                </w:p>
              </w:tc>
            </w:tr>
            <w:tr w:rsidR="00F02B77" w14:paraId="39A915BC" w14:textId="77777777" w:rsidTr="00E74D7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5AADA4" w14:textId="40A5AF3A" w:rsidR="00F02B77" w:rsidRDefault="00F02B77" w:rsidP="00F02B77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F400988" wp14:editId="7E70A48D">
                        <wp:extent cx="6858000" cy="3597275"/>
                        <wp:effectExtent l="0" t="0" r="0" b="3175"/>
                        <wp:docPr id="879387957" name="Imagen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387957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C43EC7" w14:textId="5166F9EF" w:rsidR="00F02B77" w:rsidRPr="004D2956" w:rsidRDefault="00F02B77" w:rsidP="00F02B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ICO20013-Análisis estático 1-Desplazamientos-Desplazamientos1</w:t>
                  </w:r>
                </w:p>
              </w:tc>
            </w:tr>
          </w:tbl>
          <w:p w14:paraId="5ED58D65" w14:textId="77777777" w:rsidR="00F02B77" w:rsidRDefault="00F02B7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89"/>
              <w:gridCol w:w="3284"/>
              <w:gridCol w:w="2351"/>
              <w:gridCol w:w="2330"/>
            </w:tblGrid>
            <w:tr w:rsidR="00F02B77" w14:paraId="0B5A974E" w14:textId="77777777" w:rsidTr="00E74D7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8748F2" w14:textId="6A79BD0B" w:rsidR="00F02B77" w:rsidRDefault="00F02B77" w:rsidP="00F02B77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06131A" w14:textId="142722E2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17A636" w14:textId="78D1E529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C503052" w14:textId="73EE2B05" w:rsidR="00F02B77" w:rsidRDefault="00F02B77" w:rsidP="00F02B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F02B77" w14:paraId="78A1AB78" w14:textId="77777777" w:rsidTr="00E74D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D6B32D3" w14:textId="67EC8FC6" w:rsidR="00F02B77" w:rsidRPr="004D2956" w:rsidRDefault="00F02B77" w:rsidP="00F02B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Deformaciones unitarias1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48997EE" w14:textId="3C6CE3EA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Deformación unitaria equivalente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C26909" w14:textId="77777777" w:rsidR="00F02B77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4,576e-06 </w:t>
                  </w:r>
                </w:p>
                <w:p w14:paraId="2D963FAF" w14:textId="15444D3F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20895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3366BF" w14:textId="77777777" w:rsidR="00F02B77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3,944e-03 </w:t>
                  </w:r>
                </w:p>
                <w:p w14:paraId="7815D538" w14:textId="6CF9850D" w:rsidR="00F02B77" w:rsidRPr="004D2956" w:rsidRDefault="00F02B77" w:rsidP="00F02B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7013</w:t>
                  </w:r>
                </w:p>
              </w:tc>
            </w:tr>
            <w:tr w:rsidR="00F02B77" w14:paraId="689BBA9B" w14:textId="77777777" w:rsidTr="00E74D7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3C0A9C" w14:textId="35DDF9B9" w:rsidR="00F02B77" w:rsidRDefault="00F02B77" w:rsidP="00F02B77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FC20F3E" wp14:editId="42CD57CA">
                        <wp:extent cx="6858000" cy="3597275"/>
                        <wp:effectExtent l="0" t="0" r="0" b="3175"/>
                        <wp:docPr id="1300530521" name="Imagen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0530521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6FF1CB" w14:textId="559FF072" w:rsidR="00F02B77" w:rsidRPr="004D2956" w:rsidRDefault="00F02B77" w:rsidP="00F02B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ICO20013-Análisis estático 1-Deformaciones unitarias-Deformaciones unitarias1</w:t>
                  </w:r>
                </w:p>
              </w:tc>
            </w:tr>
          </w:tbl>
          <w:p w14:paraId="54CF3F02" w14:textId="77777777" w:rsidR="00F02B77" w:rsidRPr="000B04D4" w:rsidRDefault="00F02B77" w:rsidP="000A7C6B"/>
          <w:bookmarkEnd w:id="22"/>
          <w:bookmarkEnd w:id="23"/>
          <w:bookmarkEnd w:id="24"/>
          <w:p w14:paraId="0BCA3084" w14:textId="77777777" w:rsidR="004A4EC3" w:rsidRPr="004A4EC3" w:rsidRDefault="004A4EC3" w:rsidP="004A4EC3"/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F02B77" w14:paraId="4CA8D8AA" w14:textId="77777777" w:rsidTr="00E74D7D">
              <w:tc>
                <w:tcPr>
                  <w:tcW w:w="5000" w:type="pct"/>
                  <w:vAlign w:val="center"/>
                </w:tcPr>
                <w:p w14:paraId="3F376EF7" w14:textId="5E729BF8" w:rsidR="00F02B77" w:rsidRDefault="00F02B77" w:rsidP="00F02B77">
                  <w:pPr>
                    <w:jc w:val="center"/>
                    <w:rPr>
                      <w:rStyle w:val="Textoennegrita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 wp14:anchorId="6DD66CC8" wp14:editId="2214D52A">
                        <wp:extent cx="6858000" cy="3597275"/>
                        <wp:effectExtent l="0" t="0" r="0" b="3175"/>
                        <wp:docPr id="1295256375" name="Imagen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5256375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2B77" w14:paraId="545EBB3D" w14:textId="77777777" w:rsidTr="00E74D7D">
              <w:tc>
                <w:tcPr>
                  <w:tcW w:w="5000" w:type="pct"/>
                </w:tcPr>
                <w:p w14:paraId="048CD0EC" w14:textId="5575D1E5" w:rsidR="00F02B77" w:rsidRDefault="00F02B77" w:rsidP="00F02B77">
                  <w:pPr>
                    <w:jc w:val="center"/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  <w:t>Imagen-1</w:t>
                  </w:r>
                </w:p>
                <w:p w14:paraId="29379513" w14:textId="77777777" w:rsidR="00F02B77" w:rsidRPr="00145DDC" w:rsidRDefault="00F02B77" w:rsidP="00F02B77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</w:p>
              </w:tc>
            </w:tr>
          </w:tbl>
          <w:p w14:paraId="37D80601" w14:textId="77777777" w:rsidR="00EC2432" w:rsidRDefault="00EC2432" w:rsidP="000A7C6B"/>
          <w:p w14:paraId="2A9C20CA" w14:textId="7EBA0413" w:rsidR="00EC2432" w:rsidRDefault="00EC2432" w:rsidP="000A7C6B"/>
        </w:tc>
      </w:tr>
    </w:tbl>
    <w:p w14:paraId="776F4C4F" w14:textId="77777777" w:rsidR="000B1701" w:rsidRDefault="000B1701" w:rsidP="000B17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7C4DBF2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CE44592" w14:textId="6DC4D416" w:rsidR="000B1701" w:rsidRDefault="00F02B77" w:rsidP="00F02B77">
            <w:pPr>
              <w:pStyle w:val="Ttulo1"/>
            </w:pPr>
            <w:bookmarkStart w:id="26" w:name="_Toc143200121"/>
            <w:r>
              <w:t>Conclusión</w:t>
            </w:r>
            <w:bookmarkEnd w:id="26"/>
          </w:p>
        </w:tc>
      </w:tr>
    </w:tbl>
    <w:p w14:paraId="7358E196" w14:textId="047C40C3" w:rsidR="00AC3438" w:rsidRPr="00AC3438" w:rsidRDefault="00AC3438" w:rsidP="00FE0924"/>
    <w:sectPr w:rsidR="00AC3438" w:rsidRPr="00AC3438" w:rsidSect="00F02B77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57C63" w14:textId="77777777" w:rsidR="00F02B77" w:rsidRDefault="00F02B77" w:rsidP="00F25CD7">
      <w:pPr>
        <w:spacing w:after="0" w:line="240" w:lineRule="auto"/>
      </w:pPr>
      <w:r>
        <w:separator/>
      </w:r>
    </w:p>
  </w:endnote>
  <w:endnote w:type="continuationSeparator" w:id="0">
    <w:p w14:paraId="23B6DDB3" w14:textId="77777777" w:rsidR="00F02B77" w:rsidRDefault="00F02B7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7C359FFB" w14:textId="77777777" w:rsidTr="003E1AE9">
      <w:tc>
        <w:tcPr>
          <w:tcW w:w="867" w:type="pct"/>
        </w:tcPr>
        <w:p w14:paraId="3AD8C61D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42C6880" wp14:editId="16B1E7B8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9352146" w14:textId="68516862" w:rsidR="00DC4D2F" w:rsidRDefault="00F02B77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 con SOLIDWORKS Simulation</w:t>
          </w:r>
        </w:p>
      </w:tc>
      <w:tc>
        <w:tcPr>
          <w:tcW w:w="2079" w:type="pct"/>
          <w:vAlign w:val="bottom"/>
        </w:tcPr>
        <w:p w14:paraId="764A52FE" w14:textId="2A0F29B3" w:rsidR="00DC4D2F" w:rsidRDefault="00F02B77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Simulación de ICO20013</w:t>
          </w:r>
        </w:p>
      </w:tc>
      <w:tc>
        <w:tcPr>
          <w:tcW w:w="0" w:type="auto"/>
          <w:vAlign w:val="bottom"/>
        </w:tcPr>
        <w:p w14:paraId="1C5ECEF0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3047555F" w14:textId="77777777" w:rsidR="00DC4D2F" w:rsidRPr="00BF0BC4" w:rsidRDefault="00DC4D2F" w:rsidP="00BF0B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368823C" w14:textId="77777777" w:rsidTr="00BF0BC4">
      <w:tc>
        <w:tcPr>
          <w:tcW w:w="1908" w:type="dxa"/>
        </w:tcPr>
        <w:p w14:paraId="684CC877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21342EE" wp14:editId="77FB6A1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4B3641B" w14:textId="318764BF" w:rsidR="00DC4D2F" w:rsidRDefault="00F02B77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 con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11448B5" w14:textId="1166E7FA" w:rsidR="00DC4D2F" w:rsidRDefault="00F02B77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Simulación de ICO20013</w:t>
          </w:r>
        </w:p>
      </w:tc>
      <w:tc>
        <w:tcPr>
          <w:tcW w:w="360" w:type="dxa"/>
          <w:vAlign w:val="bottom"/>
        </w:tcPr>
        <w:p w14:paraId="12362CFC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B59049A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338BF" w14:textId="77777777" w:rsidR="00F02B77" w:rsidRDefault="00F02B77" w:rsidP="00F25CD7">
      <w:pPr>
        <w:spacing w:after="0" w:line="240" w:lineRule="auto"/>
      </w:pPr>
      <w:r>
        <w:separator/>
      </w:r>
    </w:p>
  </w:footnote>
  <w:footnote w:type="continuationSeparator" w:id="0">
    <w:p w14:paraId="06745BFA" w14:textId="77777777" w:rsidR="00F02B77" w:rsidRDefault="00F02B77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784854A3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347DC368" w14:textId="07413B8B" w:rsidR="00DC4D2F" w:rsidRDefault="00DC4D2F" w:rsidP="00E217C8">
          <w:pPr>
            <w:pStyle w:val="Encabezado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57BE4186" w14:textId="69E72AF2" w:rsidR="00DC4D2F" w:rsidRDefault="00F02B77" w:rsidP="00E217C8">
          <w:pPr>
            <w:pStyle w:val="Encabezado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ICO Optimizar</w:t>
          </w:r>
        </w:p>
        <w:p w14:paraId="354A4226" w14:textId="6E13324C" w:rsidR="00DC4D2F" w:rsidRDefault="00DC4D2F" w:rsidP="00E217C8">
          <w:pPr>
            <w:pStyle w:val="Encabezado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7CD886EA" w14:textId="222DD8D3" w:rsidR="00DC4D2F" w:rsidRDefault="00F02B77" w:rsidP="00E217C8">
          <w:pPr>
            <w:pStyle w:val="Encabezado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Cristhopher Barreto</w:t>
          </w:r>
        </w:p>
        <w:p w14:paraId="19BCBA6B" w14:textId="7876F927" w:rsidR="00DC4D2F" w:rsidRPr="003E4713" w:rsidRDefault="00F02B77" w:rsidP="00F25CD7">
          <w:pPr>
            <w:pStyle w:val="Encabezado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17/08/2023</w:t>
          </w:r>
        </w:p>
      </w:tc>
    </w:tr>
  </w:tbl>
  <w:p w14:paraId="09E3F325" w14:textId="77777777" w:rsidR="00DC4D2F" w:rsidRDefault="00DC4D2F" w:rsidP="00F25CD7">
    <w:pPr>
      <w:pStyle w:val="Encabezado"/>
      <w:pBdr>
        <w:bottom w:val="single" w:sz="36" w:space="1" w:color="BFBFBF" w:themeColor="background1" w:themeShade="BF"/>
      </w:pBdr>
    </w:pPr>
  </w:p>
  <w:p w14:paraId="08F384B9" w14:textId="77777777" w:rsidR="00DC4D2F" w:rsidRDefault="00DC4D2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3E9825F2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4CE40609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767683AC" w14:textId="22904093" w:rsidR="00DC4D2F" w:rsidRPr="00B86860" w:rsidRDefault="00DC4D2F" w:rsidP="0004566C">
                <w:pPr>
                  <w:pStyle w:val="Encabezado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3BA667BA" w14:textId="00B97D9D" w:rsidR="00DC4D2F" w:rsidRPr="00B86860" w:rsidRDefault="00F02B77" w:rsidP="00E217C8">
                <w:pPr>
                  <w:pStyle w:val="Encabezado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ICO Optimizar</w:t>
                </w:r>
              </w:p>
              <w:p w14:paraId="0CF5CDC7" w14:textId="023CDEDE" w:rsidR="00DC4D2F" w:rsidRPr="00B86860" w:rsidRDefault="00DC4D2F" w:rsidP="00E217C8">
                <w:pPr>
                  <w:pStyle w:val="Encabezado"/>
                </w:pPr>
              </w:p>
            </w:tc>
          </w:tr>
        </w:tbl>
        <w:p w14:paraId="62C870B1" w14:textId="77777777" w:rsidR="00DC4D2F" w:rsidRDefault="00DC4D2F"/>
      </w:tc>
    </w:tr>
  </w:tbl>
  <w:p w14:paraId="6DF4811D" w14:textId="77777777" w:rsidR="00DC4D2F" w:rsidRDefault="00DC4D2F" w:rsidP="00F25CD7">
    <w:pPr>
      <w:pStyle w:val="Encabezado"/>
      <w:pBdr>
        <w:bottom w:val="single" w:sz="36" w:space="1" w:color="BFBFBF" w:themeColor="background1" w:themeShade="BF"/>
      </w:pBdr>
    </w:pPr>
  </w:p>
  <w:p w14:paraId="580A2B52" w14:textId="77777777" w:rsidR="00DC4D2F" w:rsidRDefault="00DC4D2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02B7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2B77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8E1DB"/>
  <w15:docId w15:val="{CE38AB12-3495-4DBE-81EB-2FEC94BC6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B5A1B"/>
    <w:rPr>
      <w:b/>
      <w:bCs/>
    </w:rPr>
  </w:style>
  <w:style w:type="paragraph" w:styleId="Sinespaciado">
    <w:name w:val="No Spacing"/>
    <w:uiPriority w:val="1"/>
    <w:qFormat/>
    <w:rsid w:val="00BB5A1B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CD7"/>
  </w:style>
  <w:style w:type="paragraph" w:styleId="Piedepgina">
    <w:name w:val="footer"/>
    <w:basedOn w:val="Normal"/>
    <w:link w:val="Piedepgina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CD7"/>
  </w:style>
  <w:style w:type="table" w:styleId="Tablaconcuadrcula">
    <w:name w:val="Table Grid"/>
    <w:basedOn w:val="Tabla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a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801E6"/>
    <w:rPr>
      <w:color w:val="0000FF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is4">
    <w:name w:val="Light List Accent 4"/>
    <w:basedOn w:val="Tabla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a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uadrculamedia1-nfasis6">
    <w:name w:val="Medium Grid 1 Accent 6"/>
    <w:basedOn w:val="Tabla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claro-nfasis5">
    <w:name w:val="Light Shading Accent 5"/>
    <w:basedOn w:val="Tab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4">
    <w:name w:val="Light Shading Accent 4"/>
    <w:basedOn w:val="Tab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13</Pages>
  <Words>844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ana doralba salamanca niño</dc:creator>
  <cp:lastModifiedBy>ana doralba salamanca niño</cp:lastModifiedBy>
  <cp:revision>1</cp:revision>
  <dcterms:created xsi:type="dcterms:W3CDTF">2023-08-18T01:27:00Z</dcterms:created>
  <dcterms:modified xsi:type="dcterms:W3CDTF">2023-08-18T01:28:00Z</dcterms:modified>
</cp:coreProperties>
</file>